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2FDE" w:rsidRDefault="006123E7">
      <w:bookmarkStart w:id="0" w:name="_GoBack"/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77E89AE" wp14:editId="1C748DB6">
                <wp:simplePos x="0" y="0"/>
                <wp:positionH relativeFrom="column">
                  <wp:posOffset>-228600</wp:posOffset>
                </wp:positionH>
                <wp:positionV relativeFrom="paragraph">
                  <wp:posOffset>-152400</wp:posOffset>
                </wp:positionV>
                <wp:extent cx="5486400" cy="5486400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5486400"/>
                          <a:chOff x="0" y="0"/>
                          <a:chExt cx="5486400" cy="5486400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Macintosh HD:Users:Melissa:Downloads:Decorative_Sun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54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 descr="Macintosh HD:Users:Melissa:Desktop:DECA Diamond.jp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3644" b="97976" l="2610" r="96988">
                                        <a14:foregroundMark x1="33534" y1="18219" x2="33534" y2="18219"/>
                                        <a14:foregroundMark x1="22088" y1="69433" x2="22088" y2="69433"/>
                                        <a14:foregroundMark x1="70683" y1="77530" x2="70683" y2="7753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43200" y="1828800"/>
                            <a:ext cx="12668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4" descr="Macintosh HD:Users:Melissa:Desktop:DECA Diamond.jp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3644" b="97976" l="2610" r="96988">
                                        <a14:foregroundMark x1="33534" y1="18219" x2="33534" y2="18219"/>
                                        <a14:foregroundMark x1="22088" y1="69433" x2="22088" y2="69433"/>
                                        <a14:foregroundMark x1="70683" y1="77530" x2="70683" y2="7753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5900" y="1943100"/>
                            <a:ext cx="125730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FAA26D3D-D897-4be2-8F04-BA451C77F1D7}">
  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pic:spPr>
                      </pic:pic>
                      <wps:wsp>
                        <wps:cNvPr id="10" name="Freeform 10"/>
                        <wps:cNvSpPr/>
                        <wps:spPr>
                          <a:xfrm>
                            <a:off x="2286000" y="3238500"/>
                            <a:ext cx="1079500" cy="381486"/>
                          </a:xfrm>
                          <a:custGeom>
                            <a:avLst/>
                            <a:gdLst>
                              <a:gd name="connsiteX0" fmla="*/ 0 w 1079500"/>
                              <a:gd name="connsiteY0" fmla="*/ 63500 h 381486"/>
                              <a:gd name="connsiteX1" fmla="*/ 596900 w 1079500"/>
                              <a:gd name="connsiteY1" fmla="*/ 381000 h 381486"/>
                              <a:gd name="connsiteX2" fmla="*/ 1079500 w 1079500"/>
                              <a:gd name="connsiteY2" fmla="*/ 0 h 3814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079500" h="381486">
                                <a:moveTo>
                                  <a:pt x="0" y="63500"/>
                                </a:moveTo>
                                <a:cubicBezTo>
                                  <a:pt x="208491" y="227541"/>
                                  <a:pt x="416983" y="391583"/>
                                  <a:pt x="596900" y="381000"/>
                                </a:cubicBezTo>
                                <a:cubicBezTo>
                                  <a:pt x="776817" y="370417"/>
                                  <a:pt x="1079500" y="0"/>
                                  <a:pt x="1079500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-18pt;margin-top:-12pt;width:6in;height:6in;z-index:251662336" coordsize="54864,548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Macintosh HD:Users:Melissa:Downloads:Decorative_Sun.png" style="position:absolute;width:54864;height:548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mIS7CAAAA2gAAAA8AAABkcnMvZG93bnJldi54bWxET0trwkAQvgv9D8sUetONPRRJXUUiDe2t&#10;MQrtbciOeTQ7G7LbJO2vdwXB0/DxPWe9nUwrBupdbVnBchGBIC6srrlUcMzf5isQziNrbC2Tgj9y&#10;sN08zNYYaztyRsPBlyKEsItRQeV9F0vpiooMuoXtiAN3tr1BH2BfSt3jGMJNK5+j6EUarDk0VNhR&#10;UlHxc/g1Cpqd/cr33Sk/Z82nSf6zjzQdv5V6epx2ryA8Tf4uvrnfdZgP11euV24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lJiEuwgAAANoAAAAPAAAAAAAAAAAAAAAAAJ8C&#10;AABkcnMvZG93bnJldi54bWxQSwUGAAAAAAQABAD3AAAAjgMAAAAA&#10;">
                  <v:imagedata r:id="rId10" o:title="Decorative_Sun"/>
                  <v:path arrowok="t"/>
                </v:shape>
                <v:shape id="Picture 3" o:spid="_x0000_s1028" type="#_x0000_t75" alt="Macintosh HD:Users:Melissa:Desktop:DECA Diamond.jpg" style="position:absolute;left:27432;top:18288;width:12668;height:12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tr5HDAAAA2gAAAA8AAABkcnMvZG93bnJldi54bWxEj91qwkAUhO8LvsNyhN5I3fiDlNRVRBB7&#10;U4uJD3CaPWaj2bMhu2rq07sFoZfDzHzDzJedrcWVWl85VjAaJiCIC6crLhUc8s3bOwgfkDXWjknB&#10;L3lYLnovc0y1u/GerlkoRYSwT1GBCaFJpfSFIYt+6Bri6B1dazFE2ZZSt3iLcFvLcZLMpMWK44LB&#10;htaGinN2sQoGeWe+8ssIv3e++BnYcLfT7Ump1363+gARqAv/4Wf7UyuYwN+VeAPk4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+2vkcMAAADaAAAADwAAAAAAAAAAAAAAAACf&#10;AgAAZHJzL2Rvd25yZXYueG1sUEsFBgAAAAAEAAQA9wAAAI8DAAAAAA==&#10;">
                  <v:imagedata r:id="rId11" o:title="DECA Diamond"/>
                  <v:path arrowok="t"/>
                </v:shape>
                <v:shape id="Picture 4" o:spid="_x0000_s1029" type="#_x0000_t75" alt="Macintosh HD:Users:Melissa:Desktop:DECA Diamond.jpg" style="position:absolute;left:14859;top:19431;width:12573;height:124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EN+XCAAAA2gAAAA8AAABkcnMvZG93bnJldi54bWxEj9GKwjAURN8X/IdwhX0RTV1kkWoUEcR9&#10;2RWtH3Btrk21uSlN1OrXbwTBx2FmzjDTeWsrcaXGl44VDAcJCOLc6ZILBfts1R+D8AFZY+WYFNzJ&#10;w3zW+Zhiqt2Nt3TdhUJECPsUFZgQ6lRKnxuy6AeuJo7e0TUWQ5RNIXWDtwi3lfxKkm9pseS4YLCm&#10;paH8vLtYBb2sNb/ZZYibP58fejY87Gh9Uuqz2y4mIAK14R1+tX+0ghE8r8QbIGf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MBDflwgAAANoAAAAPAAAAAAAAAAAAAAAAAJ8C&#10;AABkcnMvZG93bnJldi54bWxQSwUGAAAAAAQABAD3AAAAjgMAAAAA&#10;">
                  <v:imagedata r:id="rId11" o:title="DECA Diamond"/>
                  <v:path arrowok="t"/>
                </v:shape>
                <v:shape id="Freeform 10" o:spid="_x0000_s1030" style="position:absolute;left:22860;top:32385;width:10795;height:3814;visibility:visible;mso-wrap-style:square;v-text-anchor:middle" coordsize="1079500,3814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4ZZcMA&#10;AADbAAAADwAAAGRycy9kb3ducmV2LnhtbESPQWvCQBCF7wX/wzJCb3VjUSnRVUQQ6qmtFvQ4ZMck&#10;mJ2Nu2uM/945FHqb4b1575vFqneN6ijE2rOB8SgDRVx4W3Np4PewffsAFROyxcYzGXhQhNVy8LLA&#10;3Po7/1C3T6WSEI45GqhSanOtY1GRwzjyLbFoZx8cJllDqW3Au4S7Rr9n2Uw7rFkaKmxpU1Fx2d+c&#10;ge7rPOXTMdWH3aYIt9kUJ/r7aszrsF/PQSXq07/57/rTCr7Qyy8ygF4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4ZZcMAAADbAAAADwAAAAAAAAAAAAAAAACYAgAAZHJzL2Rv&#10;d25yZXYueG1sUEsFBgAAAAAEAAQA9QAAAIgDAAAAAA==&#10;" path="m,63500c208491,227541,416983,391583,596900,381000,776817,370417,1079500,,1079500,e" filled="f" strokecolor="black [3213]" strokeweight="2pt">
                  <v:shadow on="t" color="black" opacity="24903f" origin=",.5" offset="0,.55556mm"/>
                  <v:path arrowok="t" o:connecttype="custom" o:connectlocs="0,63500;596900,381000;1079500,0" o:connectangles="0,0,0"/>
                </v:shape>
              </v:group>
            </w:pict>
          </mc:Fallback>
        </mc:AlternateContent>
      </w:r>
      <w:bookmarkEnd w:id="0"/>
    </w:p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p w:rsidR="00FF69A5" w:rsidRDefault="00FF69A5"/>
    <w:sectPr w:rsidR="00FF69A5" w:rsidSect="00E43F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9A5"/>
    <w:rsid w:val="00322FDE"/>
    <w:rsid w:val="006123E7"/>
    <w:rsid w:val="00E43F6E"/>
    <w:rsid w:val="00FF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9A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9A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9A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9A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814761-9C94-4D69-B27B-2C066D0DB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B72A96A6</Template>
  <TotalTime>0</TotalTime>
  <Pages>1</Pages>
  <Words>4</Words>
  <Characters>23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Tiberius Lang</dc:creator>
  <cp:lastModifiedBy>Shaw, John</cp:lastModifiedBy>
  <cp:revision>2</cp:revision>
  <dcterms:created xsi:type="dcterms:W3CDTF">2015-06-17T12:07:00Z</dcterms:created>
  <dcterms:modified xsi:type="dcterms:W3CDTF">2015-06-17T12:07:00Z</dcterms:modified>
</cp:coreProperties>
</file>