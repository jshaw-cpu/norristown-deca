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37B" w:rsidRDefault="00FF6192">
      <w:bookmarkStart w:id="0" w:name="_GoBack"/>
      <w:bookmarkEnd w:id="0"/>
      <w:r>
        <w:rPr>
          <w:rFonts w:ascii="Helvetica" w:hAnsi="Helvetica" w:cs="Helvetica"/>
          <w:noProof/>
        </w:rPr>
        <w:drawing>
          <wp:anchor distT="0" distB="0" distL="114300" distR="114300" simplePos="0" relativeHeight="251658240" behindDoc="0" locked="0" layoutInCell="1" allowOverlap="1" wp14:anchorId="585B8D5B" wp14:editId="4B4ACC87">
            <wp:simplePos x="0" y="0"/>
            <wp:positionH relativeFrom="column">
              <wp:posOffset>1371600</wp:posOffset>
            </wp:positionH>
            <wp:positionV relativeFrom="paragraph">
              <wp:posOffset>1485900</wp:posOffset>
            </wp:positionV>
            <wp:extent cx="685800" cy="69448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98799" l="1208" r="98792">
                                  <a14:foregroundMark x1="26586" y1="27628" x2="26586" y2="27628"/>
                                  <a14:foregroundMark x1="21450" y1="67568" x2="21450" y2="67568"/>
                                  <a14:foregroundMark x1="74622" y1="72372" x2="74622" y2="72372"/>
                                  <a14:foregroundMark x1="50755" y1="24925" x2="49245" y2="7507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9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9762634" wp14:editId="24A49101">
            <wp:extent cx="3429000" cy="3739281"/>
            <wp:effectExtent l="0" t="0" r="0" b="0"/>
            <wp:docPr id="1" name="Picture 1" descr="Macintosh HD:Users:Melissa:Downloads:7iaoB5aj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elissa:Downloads:7iaoB5aj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73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37B" w:rsidSect="00E43F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192"/>
    <w:rsid w:val="0069437B"/>
    <w:rsid w:val="006D7DCE"/>
    <w:rsid w:val="00E43F6E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0A288D-7E7A-4E8E-91C0-2AD78113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19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192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E0F08DDE</Template>
  <TotalTime>1</TotalTime>
  <Pages>1</Pages>
  <Words>0</Words>
  <Characters>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Tiberius Lang</dc:creator>
  <cp:keywords/>
  <dc:description/>
  <cp:lastModifiedBy>Shaw, John</cp:lastModifiedBy>
  <cp:revision>2</cp:revision>
  <cp:lastPrinted>2015-12-08T13:41:00Z</cp:lastPrinted>
  <dcterms:created xsi:type="dcterms:W3CDTF">2015-12-08T13:42:00Z</dcterms:created>
  <dcterms:modified xsi:type="dcterms:W3CDTF">2015-12-08T13:42:00Z</dcterms:modified>
</cp:coreProperties>
</file>