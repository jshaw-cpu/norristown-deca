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C66" w:rsidRPr="00C71D84" w:rsidRDefault="00AD07EE" w:rsidP="00C71D84">
      <w:pPr>
        <w:rPr>
          <w:rFonts w:ascii="Monotype Corsiva" w:hAnsi="Monotype Corsiva"/>
          <w:sz w:val="72"/>
          <w:szCs w:val="72"/>
        </w:rPr>
      </w:pPr>
      <w:bookmarkStart w:id="0" w:name="_GoBack"/>
      <w:bookmarkEnd w:id="0"/>
      <w:r>
        <w:rPr>
          <w:rFonts w:ascii="Monotype Corsiva" w:hAnsi="Monotype Corsiva"/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7B52B3D" wp14:editId="5C48AB29">
                <wp:simplePos x="0" y="0"/>
                <wp:positionH relativeFrom="column">
                  <wp:posOffset>562655</wp:posOffset>
                </wp:positionH>
                <wp:positionV relativeFrom="paragraph">
                  <wp:posOffset>4762071</wp:posOffset>
                </wp:positionV>
                <wp:extent cx="4572000" cy="419989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4199890"/>
                          <a:chOff x="0" y="0"/>
                          <a:chExt cx="4572000" cy="4199890"/>
                        </a:xfrm>
                      </wpg:grpSpPr>
                      <pic:pic xmlns:pic="http://schemas.openxmlformats.org/drawingml/2006/picture">
                        <pic:nvPicPr>
                          <pic:cNvPr id="7" name="irc_mi" descr="http://www.fumcseguin.com/clientimages/60278/pumpkin%20clipart.jp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19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irc_mi" descr="http://www.pte.idaho.gov/images/Business_Marketing/DECA/Diamond.jp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5706" b="93994" l="4834" r="94562">
                                        <a14:foregroundMark x1="27795" y1="21622" x2="27795" y2="21622"/>
                                        <a14:foregroundMark x1="33837" y1="5706" x2="33837" y2="5706"/>
                                        <a14:foregroundMark x1="40181" y1="6907" x2="40181" y2="6907"/>
                                        <a14:foregroundMark x1="92145" y1="33033" x2="92145" y2="33033"/>
                                        <a14:foregroundMark x1="87613" y1="51652" x2="87613" y2="51652"/>
                                        <a14:foregroundMark x1="94562" y1="38739" x2="94562" y2="38739"/>
                                        <a14:foregroundMark x1="67976" y1="93994" x2="67976" y2="93994"/>
                                        <a14:foregroundMark x1="22659" y1="72072" x2="22659" y2="72072"/>
                                        <a14:foregroundMark x1="4834" y1="67267" x2="4834" y2="672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7563" y="1137684"/>
                            <a:ext cx="2438400" cy="245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655582" id="Group 6" o:spid="_x0000_s1026" style="position:absolute;margin-left:44.3pt;margin-top:374.95pt;width:5in;height:330.7pt;z-index:251661312" coordsize="45720,4199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rc_mi" o:spid="_x0000_s1027" type="#_x0000_t75" alt="http://www.fumcseguin.com/clientimages/60278/pumpkin%20clipart.jpg" style="position:absolute;width:45720;height:419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/uYOvCAAAA2gAAAA8AAABkcnMvZG93bnJldi54bWxEj92KwjAUhO8X9h3CWfBGtqleqFsbZVn8&#10;Q0Gw+gCH5tgWm5PSRK1vbwRhL4eZ+YZJ552pxY1aV1lWMIhiEMS51RUXCk7H5fcEhPPIGmvLpOBB&#10;Duazz48UE23vfKBb5gsRIOwSVFB63yRSurwkgy6yDXHwzrY16INsC6lbvAe4qeUwjkfSYMVhocSG&#10;/krKL9nVKNj1V8V6QWadH7ebn+7Q9DGTe6V6X93vFISnzv+H3+2NVjCG15VwA+Ts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7mDrwgAAANoAAAAPAAAAAAAAAAAAAAAAAJ8C&#10;AABkcnMvZG93bnJldi54bWxQSwUGAAAAAAQABAD3AAAAjgMAAAAA&#10;">
                  <v:imagedata r:id="rId8" o:title="pumpkin%20clipart"/>
                  <v:path arrowok="t"/>
                </v:shape>
                <v:shape id="irc_mi" o:spid="_x0000_s1028" type="#_x0000_t75" alt="http://www.pte.idaho.gov/images/Business_Marketing/DECA/Diamond.jpg" style="position:absolute;left:9675;top:11376;width:24384;height:245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d+Iq7AAAA2gAAAA8AAABkcnMvZG93bnJldi54bWxET02LwjAQvQv+hzCCN0314ErXKCKIXnWV&#10;srehGdNiMylJrPXfm4Pg8fG+V5veNqIjH2rHCmbTDARx6XTNRsHlbz9ZgggRWWPjmBS8KMBmPRys&#10;MNfuySfqztGIFMIhRwVVjG0uZSgrshimriVO3M15izFBb6T2+EzhtpHzLFtIizWnhgpb2lVU3s8P&#10;q6DT/1wWh+Vlfv3R+9qzKXRrlBqP+u0viEh9/Io/7qNWkLamK+kGyPUb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Jod+Iq7AAAA2gAAAA8AAAAAAAAAAAAAAAAAnwIAAGRycy9k&#10;b3ducmV2LnhtbFBLBQYAAAAABAAEAPcAAACHAwAAAAA=&#10;">
                  <v:imagedata r:id="rId9" o:title="Diamond"/>
                  <v:path arrowok="t"/>
                </v:shape>
              </v:group>
            </w:pict>
          </mc:Fallback>
        </mc:AlternateContent>
      </w:r>
      <w:r>
        <w:rPr>
          <w:rFonts w:ascii="Monotype Corsiva" w:hAnsi="Monotype Corsiva"/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79675A" wp14:editId="527EC7AD">
                <wp:simplePos x="0" y="0"/>
                <wp:positionH relativeFrom="column">
                  <wp:posOffset>488655</wp:posOffset>
                </wp:positionH>
                <wp:positionV relativeFrom="paragraph">
                  <wp:posOffset>-343771</wp:posOffset>
                </wp:positionV>
                <wp:extent cx="4572000" cy="419989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4199890"/>
                          <a:chOff x="0" y="0"/>
                          <a:chExt cx="4572000" cy="4199890"/>
                        </a:xfrm>
                      </wpg:grpSpPr>
                      <pic:pic xmlns:pic="http://schemas.openxmlformats.org/drawingml/2006/picture">
                        <pic:nvPicPr>
                          <pic:cNvPr id="1" name="irc_mi" descr="http://www.fumcseguin.com/clientimages/60278/pumpkin%20clipart.jp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19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rc_mi" descr="http://www.pte.idaho.gov/images/Business_Marketing/DECA/Diamond.jp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7563" y="1137684"/>
                            <a:ext cx="2438400" cy="245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6B11F7" id="Group 5" o:spid="_x0000_s1026" style="position:absolute;margin-left:38.5pt;margin-top:-27.05pt;width:5in;height:330.7pt;z-index:251659264" coordsize="45720,4199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">
                <v:shape id="irc_mi" o:spid="_x0000_s1027" type="#_x0000_t75" alt="http://www.fumcseguin.com/clientimages/60278/pumpkin%20clipart.jpg" style="position:absolute;width:45720;height:419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9LXQTAAAAA2gAAAA8AAABkcnMvZG93bnJldi54bWxET82KwjAQvgu+Q5gFL7Km7mFxa1NZRFdR&#10;EFp9gKEZ22IzKU3U+vYbQfA0fHy/kyx604gbda62rGA6iUAQF1bXXCo4HdefMxDOI2tsLJOCBzlY&#10;pMNBgrG2d87olvtShBB2MSqovG9jKV1RkUE3sS1x4M62M+gD7EqpO7yHcNPIryj6lgZrDg0VtrSs&#10;qLjkV6NgP/4rNysym+K42/70WTvGXB6UGn30v3MQnnr/Fr/cWx3mw/OV55Xp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70tdBMAAAADaAAAADwAAAAAAAAAAAAAAAACfAgAA&#10;ZHJzL2Rvd25yZXYueG1sUEsFBgAAAAAEAAQA9wAAAIwDAAAAAA==&#10;">
                  <v:imagedata r:id="rId8" o:title="pumpkin%20clipart"/>
                  <v:path arrowok="t"/>
                </v:shape>
                <v:shape id="irc_mi" o:spid="_x0000_s1028" type="#_x0000_t75" alt="http://www.pte.idaho.gov/images/Business_Marketing/DECA/Diamond.jpg" style="position:absolute;left:9675;top:11376;width:24384;height:245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1z2DBAAAA2gAAAA8AAABkcnMvZG93bnJldi54bWxEj8FqwzAQRO+F/oPYQm+NHB/S4EQJIWDa&#10;a1yXkNtibWQTa2Uk1Xb/vgoEehxm5g2z3c+2FyP50DlWsFxkIIgbpzs2Cuqv8m0NIkRkjb1jUvBL&#10;Afa756ctFtpNfKKxikYkCIcCFbQxDoWUoWnJYli4gTh5V+ctxiS9kdrjlOC2l3mWraTFjtNCiwMd&#10;W2pu1Y9VMOoLN+ePdZ1/v+uy82zOejBKvb7Mhw2ISHP8Dz/an1pBDvcr6QbI3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v1z2DBAAAA2gAAAA8AAAAAAAAAAAAAAAAAnwIA&#10;AGRycy9kb3ducmV2LnhtbFBLBQYAAAAABAAEAPcAAACNAwAAAAA=&#10;">
                  <v:imagedata r:id="rId9" o:title="Diamond"/>
                  <v:path arrowok="t"/>
                </v:shape>
              </v:group>
            </w:pict>
          </mc:Fallback>
        </mc:AlternateContent>
      </w:r>
    </w:p>
    <w:sectPr w:rsidR="00833C66" w:rsidRPr="00C71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D84"/>
    <w:rsid w:val="00883FC5"/>
    <w:rsid w:val="00AD07EE"/>
    <w:rsid w:val="00C71D84"/>
    <w:rsid w:val="00C96032"/>
    <w:rsid w:val="00D102B7"/>
    <w:rsid w:val="00F2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EC66A-E9DF-47A4-B95E-22CE7D3B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1D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D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60B31-76E2-4515-9DF6-02BEC5CAD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B6699536</Template>
  <TotalTime>931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Norristown Area School District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LAM</dc:creator>
  <cp:keywords/>
  <dc:description/>
  <cp:lastModifiedBy>Shaw, John</cp:lastModifiedBy>
  <cp:revision>3</cp:revision>
  <cp:lastPrinted>2015-10-22T19:14:00Z</cp:lastPrinted>
  <dcterms:created xsi:type="dcterms:W3CDTF">2015-10-23T11:34:00Z</dcterms:created>
  <dcterms:modified xsi:type="dcterms:W3CDTF">2016-10-19T16:56:00Z</dcterms:modified>
</cp:coreProperties>
</file>