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0A42" w:rsidRDefault="0053710E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4572000</wp:posOffset>
            </wp:positionV>
            <wp:extent cx="1599588" cy="1600200"/>
            <wp:effectExtent l="152400" t="190500" r="172085" b="152400"/>
            <wp:wrapNone/>
            <wp:docPr id="2" name="Picture 2" descr="Macintosh HD:Users:Melissa:Downloads:13170083701765649870deca diamon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Melissa:Downloads:13170083701765649870deca diamond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037" b="100000" l="0" r="100000">
                                  <a14:foregroundMark x1="28542" y1="20367" x2="28542" y2="20367"/>
                                  <a14:foregroundMark x1="18686" y1="67006" x2="18686" y2="67006"/>
                                  <a14:foregroundMark x1="76797" y1="75153" x2="76797" y2="7515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88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bg1"/>
                      </a:glow>
                      <a:outerShdw blurRad="50800" dist="38100" dir="16200000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1492250</wp:posOffset>
            </wp:positionV>
            <wp:extent cx="5486400" cy="5808980"/>
            <wp:effectExtent l="0" t="0" r="0" b="1270"/>
            <wp:wrapNone/>
            <wp:docPr id="1" name="Picture 1" descr="Macintosh HD:Users:Melissa:Downloads:turkey-clip-art-cute-turke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Melissa:Downloads:turkey-clip-art-cute-turkey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0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60A42" w:rsidSect="00E43F6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10E"/>
    <w:rsid w:val="002B7FA7"/>
    <w:rsid w:val="00360A42"/>
    <w:rsid w:val="0053710E"/>
    <w:rsid w:val="00E4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E504E9-22B2-4CD2-B10E-D0773BC2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710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10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4F8CF825</Template>
  <TotalTime>1</TotalTime>
  <Pages>1</Pages>
  <Words>0</Words>
  <Characters>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Tiberius Lang</dc:creator>
  <cp:keywords/>
  <dc:description/>
  <cp:lastModifiedBy>Shaw, John</cp:lastModifiedBy>
  <cp:revision>2</cp:revision>
  <cp:lastPrinted>2015-11-05T12:41:00Z</cp:lastPrinted>
  <dcterms:created xsi:type="dcterms:W3CDTF">2015-11-05T12:42:00Z</dcterms:created>
  <dcterms:modified xsi:type="dcterms:W3CDTF">2015-11-05T12:42:00Z</dcterms:modified>
</cp:coreProperties>
</file>